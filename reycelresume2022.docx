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8D88F" w14:textId="77777777" w:rsidR="00F47D02" w:rsidRDefault="00F47D0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5BFB5040" wp14:editId="53428B81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1FBB76C4" id="Group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12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45"/>
        <w:gridCol w:w="1384"/>
        <w:gridCol w:w="371"/>
        <w:gridCol w:w="2030"/>
        <w:gridCol w:w="185"/>
        <w:gridCol w:w="645"/>
        <w:gridCol w:w="4593"/>
        <w:gridCol w:w="23"/>
      </w:tblGrid>
      <w:tr w:rsidR="0085363C" w:rsidRPr="0085363C" w14:paraId="7EDED83D" w14:textId="77777777" w:rsidTr="00DB328F">
        <w:trPr>
          <w:trHeight w:val="1057"/>
          <w:jc w:val="center"/>
        </w:trPr>
        <w:tc>
          <w:tcPr>
            <w:tcW w:w="1845" w:type="dxa"/>
          </w:tcPr>
          <w:p w14:paraId="43B8C40F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3AEEAF0D" wp14:editId="71BE61BB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09341E" w14:textId="409CB1D5" w:rsidR="00632608" w:rsidRPr="00632608" w:rsidRDefault="00FE5573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R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H</w:t>
                                  </w:r>
                                </w:p>
                                <w:p w14:paraId="7F21408E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EEAF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F09341E" w14:textId="409CB1D5" w:rsidR="00632608" w:rsidRPr="00632608" w:rsidRDefault="00FE5573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R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H</w:t>
                            </w:r>
                          </w:p>
                          <w:p w14:paraId="7F21408E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31" w:type="dxa"/>
            <w:gridSpan w:val="7"/>
          </w:tcPr>
          <w:p w14:paraId="224652AF" w14:textId="5AF7A4C6" w:rsidR="0085363C" w:rsidRPr="008954EF" w:rsidRDefault="00FE5573" w:rsidP="008954EF">
            <w:pPr>
              <w:pStyle w:val="Title"/>
            </w:pPr>
            <w:r>
              <w:t>Reycel</w:t>
            </w:r>
            <w:r w:rsidR="0085363C" w:rsidRPr="008954EF">
              <w:br/>
            </w:r>
            <w:r>
              <w:t>Huffman</w:t>
            </w:r>
          </w:p>
        </w:tc>
      </w:tr>
      <w:tr w:rsidR="0085363C" w:rsidRPr="0085363C" w14:paraId="0051A08E" w14:textId="77777777" w:rsidTr="00DB328F">
        <w:trPr>
          <w:trHeight w:val="1117"/>
          <w:jc w:val="center"/>
        </w:trPr>
        <w:tc>
          <w:tcPr>
            <w:tcW w:w="1845" w:type="dxa"/>
          </w:tcPr>
          <w:p w14:paraId="461AA61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31" w:type="dxa"/>
            <w:gridSpan w:val="7"/>
          </w:tcPr>
          <w:p w14:paraId="07631CB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45DDC7D0" w14:textId="77777777" w:rsidTr="00DB328F">
        <w:trPr>
          <w:gridAfter w:val="1"/>
          <w:wAfter w:w="23" w:type="dxa"/>
          <w:trHeight w:val="157"/>
          <w:jc w:val="center"/>
        </w:trPr>
        <w:tc>
          <w:tcPr>
            <w:tcW w:w="3229" w:type="dxa"/>
            <w:gridSpan w:val="2"/>
            <w:vMerge w:val="restart"/>
          </w:tcPr>
          <w:p w14:paraId="7D97E2B1" w14:textId="3FAB95C6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FB8453C" wp14:editId="4B44E3D7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</w:p>
          <w:p w14:paraId="46E09B7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1B9AF33" w14:textId="349DA02D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CE58F2A" wp14:editId="7DB212D9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</w:p>
          <w:p w14:paraId="3B83187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4F2889" w14:textId="1E16B09F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38A11CF" wp14:editId="52D9F928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</w:p>
          <w:p w14:paraId="0AD2E14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719C5B3" w14:textId="2F71C3B5"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0F384DE6" wp14:editId="7E112646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FE5573">
              <w:t>www.linkedin.com/in/reycel-huffman</w:t>
            </w:r>
          </w:p>
        </w:tc>
        <w:tc>
          <w:tcPr>
            <w:tcW w:w="371" w:type="dxa"/>
          </w:tcPr>
          <w:p w14:paraId="12C23A7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215" w:type="dxa"/>
            <w:gridSpan w:val="2"/>
            <w:vMerge w:val="restart"/>
            <w:vAlign w:val="center"/>
          </w:tcPr>
          <w:p w14:paraId="404AE524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238" w:type="dxa"/>
            <w:gridSpan w:val="2"/>
            <w:tcBorders>
              <w:bottom w:val="single" w:sz="12" w:space="0" w:color="D14140"/>
            </w:tcBorders>
          </w:tcPr>
          <w:p w14:paraId="1445691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A409824" w14:textId="77777777" w:rsidTr="00DB328F">
        <w:trPr>
          <w:gridAfter w:val="1"/>
          <w:wAfter w:w="23" w:type="dxa"/>
          <w:trHeight w:val="16"/>
          <w:jc w:val="center"/>
        </w:trPr>
        <w:tc>
          <w:tcPr>
            <w:tcW w:w="3229" w:type="dxa"/>
            <w:gridSpan w:val="2"/>
            <w:vMerge/>
          </w:tcPr>
          <w:p w14:paraId="6847475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71" w:type="dxa"/>
          </w:tcPr>
          <w:p w14:paraId="118880B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15" w:type="dxa"/>
            <w:gridSpan w:val="2"/>
            <w:vMerge/>
          </w:tcPr>
          <w:p w14:paraId="3CBFABF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38" w:type="dxa"/>
            <w:gridSpan w:val="2"/>
            <w:tcBorders>
              <w:top w:val="single" w:sz="12" w:space="0" w:color="D14140"/>
            </w:tcBorders>
          </w:tcPr>
          <w:p w14:paraId="20355D1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577CB1E" w14:textId="77777777" w:rsidTr="00DB328F">
        <w:trPr>
          <w:gridAfter w:val="1"/>
          <w:wAfter w:w="23" w:type="dxa"/>
          <w:trHeight w:val="2526"/>
          <w:jc w:val="center"/>
        </w:trPr>
        <w:tc>
          <w:tcPr>
            <w:tcW w:w="3229" w:type="dxa"/>
            <w:gridSpan w:val="2"/>
            <w:vMerge/>
          </w:tcPr>
          <w:p w14:paraId="5B1968A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71" w:type="dxa"/>
          </w:tcPr>
          <w:p w14:paraId="78D1BF9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21B0D329" w14:textId="24BB56D4" w:rsidR="00F079F2" w:rsidRPr="00F079F2" w:rsidRDefault="00FE5573" w:rsidP="00F079F2">
            <w:pPr>
              <w:pStyle w:val="JobDates"/>
              <w:rPr>
                <w:rFonts w:eastAsia="MS Mincho"/>
              </w:rPr>
            </w:pPr>
            <w:r>
              <w:t>2016</w:t>
            </w:r>
            <w:r w:rsidR="00392616" w:rsidRPr="00F079F2">
              <w:t xml:space="preserve">– </w:t>
            </w:r>
            <w:sdt>
              <w:sdtPr>
                <w:id w:val="652037311"/>
                <w:placeholder>
                  <w:docPart w:val="B69F9F35312C4D68A6F91E268C649760"/>
                </w:placeholder>
                <w15:appearance w15:val="hidden"/>
              </w:sdtPr>
              <w:sdtEndPr/>
              <w:sdtContent>
                <w:r>
                  <w:t>2019</w:t>
                </w:r>
              </w:sdtContent>
            </w:sdt>
          </w:p>
          <w:p w14:paraId="17A19FBE" w14:textId="57BFDD0D" w:rsidR="00F079F2" w:rsidRPr="00F079F2" w:rsidRDefault="00FE5573" w:rsidP="00F079F2">
            <w:pPr>
              <w:pStyle w:val="JobDetails"/>
            </w:pPr>
            <w:r>
              <w:rPr>
                <w:color w:val="D14140"/>
              </w:rPr>
              <w:t>Customer Service Associate</w:t>
            </w:r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Walgreens</w:t>
            </w:r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Maple Grove, MN</w:t>
            </w:r>
          </w:p>
          <w:p w14:paraId="55762B93" w14:textId="77777777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 xml:space="preserve">Operates cash register </w:t>
            </w:r>
          </w:p>
          <w:p w14:paraId="4BF2DD1B" w14:textId="77777777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>Handles customers complaints while providing a friendly attitude.</w:t>
            </w:r>
          </w:p>
          <w:p w14:paraId="474FC33F" w14:textId="3DB4788C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 xml:space="preserve">Count inventory, put products on shelves. </w:t>
            </w:r>
          </w:p>
          <w:p w14:paraId="57D71B04" w14:textId="4F815C6E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 xml:space="preserve">Responds to customer inquiries and requests. </w:t>
            </w:r>
          </w:p>
          <w:p w14:paraId="7ACA1142" w14:textId="30C3C0C1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 xml:space="preserve">Interacts positively and professionally with customers both internal and external. </w:t>
            </w:r>
          </w:p>
          <w:p w14:paraId="02120CE0" w14:textId="60C668F4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 xml:space="preserve">Customer focus, organization, listening skills, positive attitude. </w:t>
            </w:r>
          </w:p>
          <w:p w14:paraId="2D5BB9A1" w14:textId="36B5455D" w:rsidR="008D6862" w:rsidRPr="0092247D" w:rsidRDefault="008D6862" w:rsidP="008D686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0092247D">
              <w:rPr>
                <w:sz w:val="18"/>
                <w:szCs w:val="18"/>
              </w:rPr>
              <w:t>Raised customer service survey satisfaction by giving great customer service from the moment customers walked through the doors to the moment they leave.</w:t>
            </w:r>
          </w:p>
          <w:p w14:paraId="2E79F951" w14:textId="7939193B" w:rsidR="00F079F2" w:rsidRPr="00F079F2" w:rsidRDefault="008D6862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MS Mincho" w:hAnsi="Georgia" w:cs="Georgia"/>
                <w:sz w:val="18"/>
                <w:szCs w:val="26"/>
              </w:rPr>
              <w:t>2014</w:t>
            </w:r>
            <w:r w:rsidR="00392616" w:rsidRPr="00392616">
              <w:rPr>
                <w:rFonts w:ascii="Georgia" w:eastAsia="MS Mincho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834419538"/>
                <w:placeholder>
                  <w:docPart w:val="8538F08E578D4D32AEB8E8AB12906EAE"/>
                </w:placeholder>
                <w15:appearance w15:val="hidden"/>
              </w:sdtPr>
              <w:sdtEndPr/>
              <w:sdtContent>
                <w:r>
                  <w:rPr>
                    <w:rFonts w:ascii="Georgia" w:eastAsia="MS Mincho" w:hAnsi="Georgia" w:cs="Georgia"/>
                    <w:sz w:val="18"/>
                    <w:szCs w:val="26"/>
                  </w:rPr>
                  <w:t>2016</w:t>
                </w:r>
              </w:sdtContent>
            </w:sdt>
          </w:p>
          <w:p w14:paraId="185E623C" w14:textId="12FBB1A2" w:rsidR="00F079F2" w:rsidRPr="00F079F2" w:rsidRDefault="008D686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color w:val="D14140"/>
                <w:szCs w:val="22"/>
              </w:rPr>
              <w:t>Receptionist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Cinch Systems Inc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color w:val="C42B31"/>
                <w:szCs w:val="22"/>
              </w:rPr>
              <w:t>St. Michael, MN</w:t>
            </w:r>
          </w:p>
          <w:p w14:paraId="1837F3AA" w14:textId="535BEF35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8570405" w14:textId="77777777" w:rsidR="008D6862" w:rsidRPr="0092247D" w:rsidRDefault="008D6862" w:rsidP="008D6862">
            <w:pPr>
              <w:pStyle w:val="JobDescription"/>
              <w:numPr>
                <w:ilvl w:val="0"/>
                <w:numId w:val="25"/>
              </w:numPr>
              <w:rPr>
                <w:sz w:val="18"/>
                <w:szCs w:val="18"/>
              </w:r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>First point of contact for clients, including answering the phone, welcoming clients and</w:t>
            </w:r>
            <w:r w:rsidRPr="0092247D">
              <w:rPr>
                <w:sz w:val="18"/>
                <w:szCs w:val="18"/>
              </w:rPr>
              <w:br/>
            </w: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>other guests who enter the building.</w:t>
            </w:r>
          </w:p>
          <w:p w14:paraId="7C0697EF" w14:textId="77777777" w:rsidR="008D6862" w:rsidRPr="0092247D" w:rsidRDefault="008D6862" w:rsidP="008D6862">
            <w:pPr>
              <w:pStyle w:val="JobDescription"/>
              <w:numPr>
                <w:ilvl w:val="0"/>
                <w:numId w:val="25"/>
              </w:numPr>
              <w:rPr>
                <w:sz w:val="18"/>
                <w:szCs w:val="18"/>
              </w:r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 xml:space="preserve"> Responsible for handling outgoing mail and courier services.</w:t>
            </w:r>
          </w:p>
          <w:p w14:paraId="21C80241" w14:textId="77777777" w:rsidR="008D6862" w:rsidRPr="0092247D" w:rsidRDefault="008D6862" w:rsidP="008D6862">
            <w:pPr>
              <w:pStyle w:val="JobDescription"/>
              <w:numPr>
                <w:ilvl w:val="0"/>
                <w:numId w:val="25"/>
              </w:numPr>
              <w:rPr>
                <w:sz w:val="18"/>
                <w:szCs w:val="18"/>
              </w:r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 xml:space="preserve"> Scan and copy various client information into filing management system.</w:t>
            </w:r>
          </w:p>
          <w:p w14:paraId="045C41DB" w14:textId="77777777" w:rsidR="008D6862" w:rsidRPr="0092247D" w:rsidRDefault="008D6862" w:rsidP="008D6862">
            <w:pPr>
              <w:pStyle w:val="JobDescription"/>
              <w:numPr>
                <w:ilvl w:val="0"/>
                <w:numId w:val="25"/>
              </w:numPr>
              <w:rPr>
                <w:sz w:val="18"/>
                <w:szCs w:val="18"/>
              </w:r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>Manage and maintain calendars. Update employee status in calendar.</w:t>
            </w:r>
          </w:p>
          <w:p w14:paraId="36CCBC5C" w14:textId="77777777" w:rsidR="008D6862" w:rsidRPr="0092247D" w:rsidRDefault="008D6862" w:rsidP="008D6862">
            <w:pPr>
              <w:pStyle w:val="JobDescription"/>
              <w:numPr>
                <w:ilvl w:val="0"/>
                <w:numId w:val="25"/>
              </w:numPr>
              <w:rPr>
                <w:sz w:val="18"/>
                <w:szCs w:val="18"/>
              </w:r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>Maintain the appearance of the office/kitchen and purchased office and kitchen supplies.</w:t>
            </w:r>
          </w:p>
          <w:p w14:paraId="358B8B9D" w14:textId="6E2905B4" w:rsidR="00F079F2" w:rsidRPr="00F079F2" w:rsidRDefault="008D6862" w:rsidP="008D6862">
            <w:pPr>
              <w:pStyle w:val="JobDescription"/>
              <w:numPr>
                <w:ilvl w:val="0"/>
                <w:numId w:val="25"/>
              </w:numPr>
            </w:pPr>
            <w:r w:rsidRPr="0092247D">
              <w:rPr>
                <w:rFonts w:asciiTheme="minorHAnsi" w:eastAsiaTheme="minorHAnsi" w:hAnsiTheme="minorHAnsi" w:cstheme="minorBidi"/>
                <w:sz w:val="18"/>
                <w:szCs w:val="18"/>
              </w:rPr>
              <w:t xml:space="preserve"> Assist with other company functions/support as requested. Other duties assigned.</w:t>
            </w:r>
          </w:p>
        </w:tc>
      </w:tr>
      <w:tr w:rsidR="00F079F2" w:rsidRPr="00F079F2" w14:paraId="523C2B6F" w14:textId="77777777" w:rsidTr="00DB328F">
        <w:trPr>
          <w:gridAfter w:val="1"/>
          <w:wAfter w:w="23" w:type="dxa"/>
          <w:trHeight w:val="173"/>
          <w:jc w:val="center"/>
        </w:trPr>
        <w:tc>
          <w:tcPr>
            <w:tcW w:w="3229" w:type="dxa"/>
            <w:gridSpan w:val="2"/>
            <w:vMerge/>
          </w:tcPr>
          <w:p w14:paraId="1FB829D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71" w:type="dxa"/>
          </w:tcPr>
          <w:p w14:paraId="772B200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4C78D2C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8C5A845" w14:textId="77777777" w:rsidTr="00DB328F">
        <w:trPr>
          <w:gridAfter w:val="1"/>
          <w:wAfter w:w="23" w:type="dxa"/>
          <w:trHeight w:val="236"/>
          <w:jc w:val="center"/>
        </w:trPr>
        <w:tc>
          <w:tcPr>
            <w:tcW w:w="3229" w:type="dxa"/>
            <w:gridSpan w:val="2"/>
            <w:vMerge/>
          </w:tcPr>
          <w:p w14:paraId="695B322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71" w:type="dxa"/>
          </w:tcPr>
          <w:p w14:paraId="6AA0643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30" w:type="dxa"/>
            <w:vMerge w:val="restart"/>
            <w:vAlign w:val="center"/>
          </w:tcPr>
          <w:p w14:paraId="2631DF49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423" w:type="dxa"/>
            <w:gridSpan w:val="3"/>
            <w:tcBorders>
              <w:bottom w:val="single" w:sz="12" w:space="0" w:color="D14140"/>
            </w:tcBorders>
          </w:tcPr>
          <w:p w14:paraId="624FC1A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C9FBE49" w14:textId="77777777" w:rsidTr="00DB328F">
        <w:trPr>
          <w:gridAfter w:val="1"/>
          <w:wAfter w:w="23" w:type="dxa"/>
          <w:trHeight w:val="236"/>
          <w:jc w:val="center"/>
        </w:trPr>
        <w:tc>
          <w:tcPr>
            <w:tcW w:w="3229" w:type="dxa"/>
            <w:gridSpan w:val="2"/>
            <w:vMerge/>
          </w:tcPr>
          <w:p w14:paraId="41D52F2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71" w:type="dxa"/>
          </w:tcPr>
          <w:p w14:paraId="2A7F3EC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30" w:type="dxa"/>
            <w:vMerge/>
          </w:tcPr>
          <w:p w14:paraId="6E97BD3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423" w:type="dxa"/>
            <w:gridSpan w:val="3"/>
            <w:tcBorders>
              <w:top w:val="single" w:sz="12" w:space="0" w:color="D14140"/>
            </w:tcBorders>
          </w:tcPr>
          <w:p w14:paraId="4E43DDC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1F22780" w14:textId="77777777" w:rsidTr="00DB328F">
        <w:trPr>
          <w:gridAfter w:val="1"/>
          <w:wAfter w:w="23" w:type="dxa"/>
          <w:trHeight w:val="382"/>
          <w:jc w:val="center"/>
        </w:trPr>
        <w:tc>
          <w:tcPr>
            <w:tcW w:w="3229" w:type="dxa"/>
            <w:gridSpan w:val="2"/>
            <w:vMerge/>
          </w:tcPr>
          <w:p w14:paraId="3753C9B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71" w:type="dxa"/>
          </w:tcPr>
          <w:p w14:paraId="246D569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75486EDB" w14:textId="02F944E4" w:rsidR="00B14A89" w:rsidRPr="0092247D" w:rsidRDefault="00B14A89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92247D">
              <w:rPr>
                <w:rFonts w:ascii="Georgia" w:eastAsia="Times New Roman" w:hAnsi="Georgia" w:cs="Georgia"/>
                <w:sz w:val="20"/>
                <w:szCs w:val="20"/>
              </w:rPr>
              <w:t>Northwestern University</w:t>
            </w:r>
            <w:r w:rsidR="0092247D" w:rsidRPr="0092247D">
              <w:rPr>
                <w:rFonts w:ascii="Georgia" w:eastAsia="Times New Roman" w:hAnsi="Georgia" w:cs="Georgia"/>
                <w:sz w:val="20"/>
                <w:szCs w:val="20"/>
              </w:rPr>
              <w:t xml:space="preserve">, Chicago, IL </w:t>
            </w:r>
          </w:p>
          <w:p w14:paraId="2FD49A06" w14:textId="057A57A5" w:rsidR="0092247D" w:rsidRPr="0092247D" w:rsidRDefault="0092247D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92247D">
              <w:rPr>
                <w:rFonts w:ascii="Georgia" w:eastAsia="Times New Roman" w:hAnsi="Georgia" w:cs="Georgia"/>
                <w:sz w:val="20"/>
                <w:szCs w:val="20"/>
              </w:rPr>
              <w:t>Web Design Bootcamp, March 2022-</w:t>
            </w:r>
          </w:p>
          <w:p w14:paraId="3CA1F55F" w14:textId="77777777" w:rsidR="0092247D" w:rsidRDefault="0092247D" w:rsidP="0092247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92247D">
              <w:rPr>
                <w:rFonts w:ascii="Georgia" w:eastAsia="Times New Roman" w:hAnsi="Georgia" w:cs="Georgia"/>
                <w:sz w:val="20"/>
                <w:szCs w:val="20"/>
              </w:rPr>
              <w:t>University of St. Thomas, St. Paul, M</w:t>
            </w:r>
            <w:r>
              <w:rPr>
                <w:rFonts w:ascii="Georgia" w:eastAsia="Times New Roman" w:hAnsi="Georgia" w:cs="Georgia"/>
                <w:sz w:val="20"/>
                <w:szCs w:val="20"/>
              </w:rPr>
              <w:t>N</w:t>
            </w:r>
          </w:p>
          <w:p w14:paraId="102B8DF8" w14:textId="2BC3D511" w:rsidR="0092247D" w:rsidRPr="0092247D" w:rsidRDefault="0092247D" w:rsidP="0092247D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>
              <w:rPr>
                <w:rFonts w:ascii="Georgia" w:eastAsia="Times New Roman" w:hAnsi="Georgia" w:cs="Georgia"/>
                <w:sz w:val="20"/>
                <w:szCs w:val="20"/>
              </w:rPr>
              <w:t>International Business December 2018</w:t>
            </w:r>
          </w:p>
        </w:tc>
      </w:tr>
      <w:tr w:rsidR="00F079F2" w:rsidRPr="00F079F2" w14:paraId="334E7B28" w14:textId="77777777" w:rsidTr="00DB328F">
        <w:trPr>
          <w:gridAfter w:val="1"/>
          <w:wAfter w:w="23" w:type="dxa"/>
          <w:trHeight w:val="173"/>
          <w:jc w:val="center"/>
        </w:trPr>
        <w:tc>
          <w:tcPr>
            <w:tcW w:w="3229" w:type="dxa"/>
            <w:gridSpan w:val="2"/>
            <w:vMerge/>
          </w:tcPr>
          <w:p w14:paraId="71E2537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71" w:type="dxa"/>
          </w:tcPr>
          <w:p w14:paraId="12A98AC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0D3E8A5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99F4D91" w14:textId="77777777" w:rsidTr="00DB328F">
        <w:trPr>
          <w:gridAfter w:val="1"/>
          <w:wAfter w:w="23" w:type="dxa"/>
          <w:trHeight w:val="257"/>
          <w:jc w:val="center"/>
        </w:trPr>
        <w:tc>
          <w:tcPr>
            <w:tcW w:w="3229" w:type="dxa"/>
            <w:gridSpan w:val="2"/>
            <w:vMerge/>
          </w:tcPr>
          <w:p w14:paraId="64D78CE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</w:tcPr>
          <w:p w14:paraId="3C45CF9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60" w:type="dxa"/>
            <w:gridSpan w:val="3"/>
            <w:vMerge w:val="restart"/>
            <w:vAlign w:val="center"/>
          </w:tcPr>
          <w:p w14:paraId="5D3A955F" w14:textId="406F2466" w:rsidR="00F079F2" w:rsidRPr="00F079F2" w:rsidRDefault="00F079F2" w:rsidP="00F079F2">
            <w:pPr>
              <w:pStyle w:val="Heading1"/>
            </w:pPr>
          </w:p>
        </w:tc>
        <w:tc>
          <w:tcPr>
            <w:tcW w:w="4593" w:type="dxa"/>
            <w:tcBorders>
              <w:bottom w:val="single" w:sz="12" w:space="0" w:color="D14140"/>
            </w:tcBorders>
          </w:tcPr>
          <w:p w14:paraId="2B81477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099F13E" w14:textId="77777777" w:rsidTr="00DB328F">
        <w:trPr>
          <w:gridAfter w:val="1"/>
          <w:wAfter w:w="23" w:type="dxa"/>
          <w:trHeight w:val="257"/>
          <w:jc w:val="center"/>
        </w:trPr>
        <w:tc>
          <w:tcPr>
            <w:tcW w:w="3229" w:type="dxa"/>
            <w:gridSpan w:val="2"/>
            <w:vMerge/>
          </w:tcPr>
          <w:p w14:paraId="0F6F630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</w:tcPr>
          <w:p w14:paraId="3F36FBF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60" w:type="dxa"/>
            <w:gridSpan w:val="3"/>
            <w:vMerge/>
          </w:tcPr>
          <w:p w14:paraId="3B6C958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93" w:type="dxa"/>
            <w:tcBorders>
              <w:top w:val="single" w:sz="12" w:space="0" w:color="D14140"/>
            </w:tcBorders>
          </w:tcPr>
          <w:p w14:paraId="4FB07C3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BC2ECE2" w14:textId="77777777" w:rsidTr="00DB328F">
        <w:trPr>
          <w:gridAfter w:val="1"/>
          <w:wAfter w:w="23" w:type="dxa"/>
          <w:trHeight w:val="382"/>
          <w:jc w:val="center"/>
        </w:trPr>
        <w:tc>
          <w:tcPr>
            <w:tcW w:w="3229" w:type="dxa"/>
            <w:gridSpan w:val="2"/>
            <w:vMerge/>
          </w:tcPr>
          <w:p w14:paraId="6CC8B84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</w:tcPr>
          <w:p w14:paraId="6B5182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310A85FC" w14:textId="02D422BE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363ED094" w14:textId="77777777" w:rsidTr="00DB328F">
        <w:trPr>
          <w:gridAfter w:val="1"/>
          <w:wAfter w:w="23" w:type="dxa"/>
          <w:trHeight w:val="173"/>
          <w:jc w:val="center"/>
        </w:trPr>
        <w:tc>
          <w:tcPr>
            <w:tcW w:w="3229" w:type="dxa"/>
            <w:gridSpan w:val="2"/>
            <w:vMerge/>
          </w:tcPr>
          <w:p w14:paraId="0006A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71" w:type="dxa"/>
          </w:tcPr>
          <w:p w14:paraId="193D89F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68E1B73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B595D39" w14:textId="77777777" w:rsidTr="00DB328F">
        <w:trPr>
          <w:gridAfter w:val="1"/>
          <w:wAfter w:w="23" w:type="dxa"/>
          <w:trHeight w:val="382"/>
          <w:jc w:val="center"/>
        </w:trPr>
        <w:tc>
          <w:tcPr>
            <w:tcW w:w="3229" w:type="dxa"/>
            <w:gridSpan w:val="2"/>
            <w:vMerge/>
          </w:tcPr>
          <w:p w14:paraId="6040964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</w:tcPr>
          <w:p w14:paraId="28D1E17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453" w:type="dxa"/>
            <w:gridSpan w:val="4"/>
          </w:tcPr>
          <w:p w14:paraId="16C414A9" w14:textId="052BC09A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2E5A5F00" w14:textId="77777777" w:rsidR="00CE6104" w:rsidRPr="0006568A" w:rsidRDefault="00CE6104" w:rsidP="0092247D">
      <w:pPr>
        <w:spacing w:before="0"/>
      </w:pPr>
    </w:p>
    <w:sectPr w:rsidR="00CE6104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82A44" w14:textId="77777777" w:rsidR="00A21868" w:rsidRDefault="00A21868" w:rsidP="0085363C">
      <w:pPr>
        <w:spacing w:before="0" w:line="240" w:lineRule="auto"/>
      </w:pPr>
      <w:r>
        <w:separator/>
      </w:r>
    </w:p>
  </w:endnote>
  <w:endnote w:type="continuationSeparator" w:id="0">
    <w:p w14:paraId="7C39C284" w14:textId="77777777" w:rsidR="00A21868" w:rsidRDefault="00A21868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B5968B-0A4E-4BC2-9568-44D8FB72D19C}"/>
    <w:embedBold r:id="rId2" w:fontKey="{604EC7D6-F3BC-4AC1-A8F7-78F272CFB9C3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48BC081-C529-47E3-838B-F245DD18AD9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107234-E53F-42CE-8E30-3B2CF0258AC9}"/>
    <w:embedBold r:id="rId5" w:fontKey="{22569819-C44C-4A56-B95F-893A0578D007}"/>
    <w:embedItalic r:id="rId6" w:fontKey="{BE20565B-EF6B-498F-B053-B0FD75A694A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24FDC13-4D3C-46EE-BAB3-2B7A7C2F620E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38DF7495-69F0-4767-AF4D-7AFC19C104C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F2612" w14:textId="77777777" w:rsidR="00A21868" w:rsidRDefault="00A21868" w:rsidP="0085363C">
      <w:pPr>
        <w:spacing w:before="0" w:line="240" w:lineRule="auto"/>
      </w:pPr>
      <w:r>
        <w:separator/>
      </w:r>
    </w:p>
  </w:footnote>
  <w:footnote w:type="continuationSeparator" w:id="0">
    <w:p w14:paraId="733B9CD5" w14:textId="77777777" w:rsidR="00A21868" w:rsidRDefault="00A21868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4193485"/>
    <w:multiLevelType w:val="hybridMultilevel"/>
    <w:tmpl w:val="1472C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443100"/>
    <w:multiLevelType w:val="hybridMultilevel"/>
    <w:tmpl w:val="1DDA7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AB00D28"/>
    <w:multiLevelType w:val="hybridMultilevel"/>
    <w:tmpl w:val="DED2A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087579199">
    <w:abstractNumId w:val="12"/>
  </w:num>
  <w:num w:numId="2" w16cid:durableId="2103530112">
    <w:abstractNumId w:val="8"/>
  </w:num>
  <w:num w:numId="3" w16cid:durableId="2025159596">
    <w:abstractNumId w:val="17"/>
  </w:num>
  <w:num w:numId="4" w16cid:durableId="741761057">
    <w:abstractNumId w:val="13"/>
  </w:num>
  <w:num w:numId="5" w16cid:durableId="2025203605">
    <w:abstractNumId w:val="14"/>
  </w:num>
  <w:num w:numId="6" w16cid:durableId="1541819988">
    <w:abstractNumId w:val="21"/>
  </w:num>
  <w:num w:numId="7" w16cid:durableId="7609887">
    <w:abstractNumId w:val="7"/>
  </w:num>
  <w:num w:numId="8" w16cid:durableId="1908806292">
    <w:abstractNumId w:val="11"/>
  </w:num>
  <w:num w:numId="9" w16cid:durableId="1380861607">
    <w:abstractNumId w:val="19"/>
  </w:num>
  <w:num w:numId="10" w16cid:durableId="2143688099">
    <w:abstractNumId w:val="2"/>
  </w:num>
  <w:num w:numId="11" w16cid:durableId="750931244">
    <w:abstractNumId w:val="6"/>
  </w:num>
  <w:num w:numId="12" w16cid:durableId="2056730518">
    <w:abstractNumId w:val="0"/>
  </w:num>
  <w:num w:numId="13" w16cid:durableId="57359350">
    <w:abstractNumId w:val="3"/>
  </w:num>
  <w:num w:numId="14" w16cid:durableId="2117289641">
    <w:abstractNumId w:val="10"/>
  </w:num>
  <w:num w:numId="15" w16cid:durableId="1317369750">
    <w:abstractNumId w:val="9"/>
  </w:num>
  <w:num w:numId="16" w16cid:durableId="131487464">
    <w:abstractNumId w:val="18"/>
  </w:num>
  <w:num w:numId="17" w16cid:durableId="2019306509">
    <w:abstractNumId w:val="4"/>
  </w:num>
  <w:num w:numId="18" w16cid:durableId="754060019">
    <w:abstractNumId w:val="24"/>
  </w:num>
  <w:num w:numId="19" w16cid:durableId="1780024747">
    <w:abstractNumId w:val="20"/>
  </w:num>
  <w:num w:numId="20" w16cid:durableId="1679306896">
    <w:abstractNumId w:val="15"/>
  </w:num>
  <w:num w:numId="21" w16cid:durableId="519242394">
    <w:abstractNumId w:val="23"/>
  </w:num>
  <w:num w:numId="22" w16cid:durableId="1834367526">
    <w:abstractNumId w:val="5"/>
  </w:num>
  <w:num w:numId="23" w16cid:durableId="1702172226">
    <w:abstractNumId w:val="1"/>
  </w:num>
  <w:num w:numId="24" w16cid:durableId="149294096">
    <w:abstractNumId w:val="22"/>
  </w:num>
  <w:num w:numId="25" w16cid:durableId="1220363580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73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2616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643E9"/>
    <w:rsid w:val="0067761E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D6862"/>
    <w:rsid w:val="008E203A"/>
    <w:rsid w:val="0091229C"/>
    <w:rsid w:val="0092247D"/>
    <w:rsid w:val="00940E73"/>
    <w:rsid w:val="0098597D"/>
    <w:rsid w:val="009F619A"/>
    <w:rsid w:val="009F6DDE"/>
    <w:rsid w:val="00A21868"/>
    <w:rsid w:val="00A2266E"/>
    <w:rsid w:val="00A370A8"/>
    <w:rsid w:val="00AF056A"/>
    <w:rsid w:val="00B00077"/>
    <w:rsid w:val="00B14A89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28F"/>
    <w:rsid w:val="00DB3FAD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96B73"/>
    <w:rsid w:val="00FC7475"/>
    <w:rsid w:val="00FE557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5841B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D6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ycel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9F9F35312C4D68A6F91E268C6497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8E2E5-5CDE-4889-B679-823F318AA613}"/>
      </w:docPartPr>
      <w:docPartBody>
        <w:p w:rsidR="00ED2566" w:rsidRDefault="00E857C0">
          <w:pPr>
            <w:pStyle w:val="B69F9F35312C4D68A6F91E268C649760"/>
          </w:pPr>
          <w:r w:rsidRPr="00DD64EA">
            <w:t>Dates To</w:t>
          </w:r>
        </w:p>
      </w:docPartBody>
    </w:docPart>
    <w:docPart>
      <w:docPartPr>
        <w:name w:val="8538F08E578D4D32AEB8E8AB12906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9D90B-AF3B-4409-9932-D78259FC2E92}"/>
      </w:docPartPr>
      <w:docPartBody>
        <w:p w:rsidR="00ED2566" w:rsidRDefault="00E857C0">
          <w:pPr>
            <w:pStyle w:val="8538F08E578D4D32AEB8E8AB12906EAE"/>
          </w:pPr>
          <w:r w:rsidRPr="00392616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C0"/>
    <w:rsid w:val="000A78F8"/>
    <w:rsid w:val="00E857C0"/>
    <w:rsid w:val="00ED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B69F9F35312C4D68A6F91E268C649760">
    <w:name w:val="B69F9F35312C4D68A6F91E268C649760"/>
  </w:style>
  <w:style w:type="paragraph" w:customStyle="1" w:styleId="8538F08E578D4D32AEB8E8AB12906EAE">
    <w:name w:val="8538F08E578D4D32AEB8E8AB12906E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2022-04-15T03:19:00Z</dcterms:created>
  <dcterms:modified xsi:type="dcterms:W3CDTF">2022-06-02T02:55:00Z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